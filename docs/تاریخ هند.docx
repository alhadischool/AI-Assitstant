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7905" w14:textId="77777777" w:rsidR="00502B29" w:rsidRPr="00502B29" w:rsidRDefault="00502B29" w:rsidP="00502B29">
      <w:pPr>
        <w:bidi/>
        <w:rPr>
          <w:rFonts w:ascii="Adobe Arabic" w:hAnsi="Adobe Arabic" w:cs="Adobe Arabic"/>
          <w:b/>
          <w:bCs/>
          <w:sz w:val="36"/>
          <w:szCs w:val="36"/>
          <w:rtl/>
        </w:rPr>
      </w:pPr>
      <w:r w:rsidRPr="00502B29">
        <w:rPr>
          <w:rFonts w:ascii="Adobe Arabic" w:hAnsi="Adobe Arabic" w:cs="Adobe Arabic" w:hint="cs"/>
          <w:b/>
          <w:bCs/>
          <w:sz w:val="36"/>
          <w:szCs w:val="36"/>
          <w:rtl/>
        </w:rPr>
        <w:t>تاریخ هند:</w:t>
      </w:r>
    </w:p>
    <w:p w14:paraId="37047485" w14:textId="77777777" w:rsidR="00502B29" w:rsidRDefault="00502B29" w:rsidP="00502B29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63616914" w14:textId="2B091B8E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  <w:r w:rsidRPr="00502B29">
        <w:rPr>
          <w:rFonts w:ascii="Adobe Arabic" w:hAnsi="Adobe Arabic" w:cs="Adobe Arabic" w:hint="cs"/>
          <w:sz w:val="32"/>
          <w:szCs w:val="32"/>
          <w:rtl/>
        </w:rPr>
        <w:t>پادشاهان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02B29">
        <w:rPr>
          <w:rFonts w:ascii="Adobe Arabic" w:hAnsi="Adobe Arabic" w:cs="Adobe Arabic" w:hint="cs"/>
          <w:sz w:val="32"/>
          <w:szCs w:val="32"/>
          <w:rtl/>
        </w:rPr>
        <w:t>مغول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02B29">
        <w:rPr>
          <w:rFonts w:ascii="Adobe Arabic" w:hAnsi="Adobe Arabic" w:cs="Adobe Arabic" w:hint="cs"/>
          <w:sz w:val="32"/>
          <w:szCs w:val="32"/>
          <w:rtl/>
        </w:rPr>
        <w:t>و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02B29">
        <w:rPr>
          <w:rFonts w:ascii="Adobe Arabic" w:hAnsi="Adobe Arabic" w:cs="Adobe Arabic" w:hint="cs"/>
          <w:sz w:val="32"/>
          <w:szCs w:val="32"/>
          <w:rtl/>
        </w:rPr>
        <w:t>تشی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:</w:t>
      </w:r>
    </w:p>
    <w:p w14:paraId="6FB2EF05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  <w:r w:rsidRPr="00502B29">
        <w:rPr>
          <w:rFonts w:ascii="Adobe Arabic" w:hAnsi="Adobe Arabic" w:cs="Adobe Arabic" w:hint="eastAsia"/>
          <w:sz w:val="32"/>
          <w:szCs w:val="32"/>
          <w:rtl/>
        </w:rPr>
        <w:t>پادشاهان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مغول به اهل ب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هم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السلام علاقه داشتند. هما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رباع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در مدح ام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رالمومن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السلام سرود.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پادشاهان به علما، مشا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و سادات حق معاش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دادند تا آنها به فعال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خود ادامه دهند. علما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اول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بار عقا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خود را آزادانه ب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کردند. 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کتاب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مجالس المومن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و احقاق الحق اثر قاض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نور الله شوشتر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گواه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گفته ماست.</w:t>
      </w:r>
    </w:p>
    <w:p w14:paraId="3E887BDE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</w:p>
    <w:p w14:paraId="1504C09A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  <w:r w:rsidRPr="00502B29">
        <w:rPr>
          <w:rFonts w:ascii="Adobe Arabic" w:hAnsi="Adobe Arabic" w:cs="Adobe Arabic"/>
          <w:sz w:val="32"/>
          <w:szCs w:val="32"/>
          <w:rtl/>
        </w:rPr>
        <w:t xml:space="preserve"> پادشاه اکبر، س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است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صلح کل را رواج داد و علما و امرا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ران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مورد انعام و بخشش قرار گرفتند. جهانگ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در توزک خود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نو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سد</w:t>
      </w:r>
      <w:r w:rsidRPr="00502B29">
        <w:rPr>
          <w:rFonts w:ascii="Adobe Arabic" w:hAnsi="Adobe Arabic" w:cs="Adobe Arabic"/>
          <w:sz w:val="32"/>
          <w:szCs w:val="32"/>
          <w:rtl/>
        </w:rPr>
        <w:t>: که در توران ش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به قتل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رسند و در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ران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سن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ها را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کشند اما در زمان حکومت پدرم هر دو فرقه ش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و سن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در 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مسجد، هم زمان نماز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خوانند. ممتار محل، همسر جهانگ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ران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و از دوستداران اهل ب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هم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السلام بود. </w:t>
      </w:r>
    </w:p>
    <w:p w14:paraId="725D9C53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</w:p>
    <w:p w14:paraId="0C4307D4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  <w:r w:rsidRPr="00502B29">
        <w:rPr>
          <w:rFonts w:ascii="Adobe Arabic" w:hAnsi="Adobe Arabic" w:cs="Adobe Arabic" w:hint="eastAsia"/>
          <w:sz w:val="32"/>
          <w:szCs w:val="32"/>
          <w:rtl/>
        </w:rPr>
        <w:t>اورنگ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(1658-1707) توق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عات،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رقعات و احکام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از خود بر جا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گذاشت که نشانگر عقا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اوست. انگل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ها بعدها، اورنگ 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را دشمن هندوها و ش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معرف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کردند و نت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جه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تبل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غات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شان تا الان باق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است. نه تنها عامه ش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ان،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بلکه علما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آنها 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بر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باورند که ارونگ 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>ب با ش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دشمن بوده. در احکام عالمگ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اورنگ 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وص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نامه خود را تحر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کرده است. در نهم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وص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و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آمده است که با سادات بارا خوش رفتار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شود، چرا که خداوند در قرآن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فرما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اهل ب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رسول را احترام کن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و رسول خدا 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در اجرا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رسالت خود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موضوع را درخواس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کرده بودند. </w:t>
      </w:r>
    </w:p>
    <w:p w14:paraId="0290043F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</w:p>
    <w:p w14:paraId="69FF8926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  <w:r w:rsidRPr="00502B29">
        <w:rPr>
          <w:rFonts w:ascii="Adobe Arabic" w:hAnsi="Adobe Arabic" w:cs="Adobe Arabic" w:hint="eastAsia"/>
          <w:sz w:val="32"/>
          <w:szCs w:val="32"/>
          <w:rtl/>
        </w:rPr>
        <w:t>زمان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که لشکر اورنگ 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قلعه اورنگ 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را محاصره کرده بودند، کس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به ام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لشکر مغول، صف شکن خان، گفت که در قلعه زنان و کودکان س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صح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ح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النسب حضرو دارند لذا در رساندن آذوقه 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اد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سختگ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نکند. و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جواب داد: اگر خود امام حس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السلام هم در قلعه محصور بود من همچنان سخت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گرفتم.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خبر به گوش اورنگ 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رس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و فورا او را عزل نموده و به زندان فرستاد. </w:t>
      </w:r>
    </w:p>
    <w:p w14:paraId="0B3D73B7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</w:p>
    <w:p w14:paraId="4F8CF617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  <w:r w:rsidRPr="00502B29">
        <w:rPr>
          <w:rFonts w:ascii="Adobe Arabic" w:hAnsi="Adobe Arabic" w:cs="Adobe Arabic" w:hint="eastAsia"/>
          <w:sz w:val="32"/>
          <w:szCs w:val="32"/>
          <w:rtl/>
        </w:rPr>
        <w:t>زمان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که اورنگ 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در دکن بود، برخ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از نشانه ها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اهل الب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را به سادات داد و حق معاش 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پرداخت کرد و دارالشفاء ح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درآباد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ادگار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همان دوران است. </w:t>
      </w:r>
    </w:p>
    <w:p w14:paraId="6DC9BC8D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</w:p>
    <w:p w14:paraId="6F535226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  <w:r w:rsidRPr="00502B29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حق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قت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در قرن هجدهم و نوزدهم محبت اهل الب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هم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السلام جزئ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از جامعه هند بود. شاه ول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الله در کتاب ف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وض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الحرم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نو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سد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که من حضرت عل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را ترج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ح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دهم. فرزند او، شاه عبدالعز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س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الشهادت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را نگاشت که برخ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بر هم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اساس تصور  م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کنند که او ش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است. ش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اه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عبدالعز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تحفه اثن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عشر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نوشت و در د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باچه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آن آورده است که غرض از تال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ف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کتاب آن است که امروز خانه ا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نمانده که در آن ش</w:t>
      </w:r>
      <w:r w:rsidRPr="00502B29">
        <w:rPr>
          <w:rFonts w:ascii="Adobe Arabic" w:hAnsi="Adobe Arabic" w:cs="Adobe Arabic" w:hint="cs"/>
          <w:sz w:val="32"/>
          <w:szCs w:val="32"/>
          <w:rtl/>
        </w:rPr>
        <w:t>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نباشد. </w:t>
      </w:r>
    </w:p>
    <w:p w14:paraId="6A836F6B" w14:textId="77777777" w:rsidR="00502B29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</w:p>
    <w:p w14:paraId="07AAEACF" w14:textId="43A7D166" w:rsidR="00A26DA0" w:rsidRPr="00502B29" w:rsidRDefault="00502B29" w:rsidP="00502B29">
      <w:pPr>
        <w:bidi/>
        <w:rPr>
          <w:rFonts w:ascii="Adobe Arabic" w:hAnsi="Adobe Arabic" w:cs="Adobe Arabic"/>
          <w:sz w:val="32"/>
          <w:szCs w:val="32"/>
        </w:rPr>
      </w:pPr>
      <w:r w:rsidRPr="00502B29">
        <w:rPr>
          <w:rFonts w:ascii="Segoe UI Emoji" w:hAnsi="Segoe UI Emoji" w:cs="Segoe UI Emoji" w:hint="cs"/>
          <w:sz w:val="32"/>
          <w:szCs w:val="32"/>
          <w:rtl/>
        </w:rPr>
        <w:t>📚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02B29">
        <w:rPr>
          <w:rFonts w:ascii="Adobe Arabic" w:hAnsi="Adobe Arabic" w:cs="Adobe Arabic" w:hint="cs"/>
          <w:sz w:val="32"/>
          <w:szCs w:val="32"/>
          <w:rtl/>
        </w:rPr>
        <w:t>هند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02B29">
        <w:rPr>
          <w:rFonts w:ascii="Adobe Arabic" w:hAnsi="Adobe Arabic" w:cs="Adobe Arabic" w:hint="cs"/>
          <w:sz w:val="32"/>
          <w:szCs w:val="32"/>
          <w:rtl/>
        </w:rPr>
        <w:t>در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02B29">
        <w:rPr>
          <w:rFonts w:ascii="Adobe Arabic" w:hAnsi="Adobe Arabic" w:cs="Adobe Arabic" w:hint="cs"/>
          <w:sz w:val="32"/>
          <w:szCs w:val="32"/>
          <w:rtl/>
        </w:rPr>
        <w:t>آیی</w:t>
      </w:r>
      <w:r w:rsidRPr="00502B29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502B29">
        <w:rPr>
          <w:rFonts w:ascii="Adobe Arabic" w:hAnsi="Adobe Arabic" w:cs="Adobe Arabic"/>
          <w:sz w:val="32"/>
          <w:szCs w:val="32"/>
          <w:rtl/>
        </w:rPr>
        <w:t xml:space="preserve"> فرهنگ: ص 127 تا 129 </w:t>
      </w:r>
    </w:p>
    <w:sectPr w:rsidR="00A26DA0" w:rsidRPr="00502B29" w:rsidSect="001C67FD">
      <w:headerReference w:type="default" r:id="rId8"/>
      <w:footerReference w:type="default" r:id="rId9"/>
      <w:pgSz w:w="11906" w:h="16838" w:code="9"/>
      <w:pgMar w:top="1440" w:right="720" w:bottom="810" w:left="720" w:header="720" w:footer="3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750F4" w14:textId="77777777" w:rsidR="002374AD" w:rsidRDefault="002374AD" w:rsidP="008B5F37">
      <w:pPr>
        <w:spacing w:after="0" w:line="240" w:lineRule="auto"/>
      </w:pPr>
      <w:r>
        <w:separator/>
      </w:r>
    </w:p>
  </w:endnote>
  <w:endnote w:type="continuationSeparator" w:id="0">
    <w:p w14:paraId="02147987" w14:textId="77777777" w:rsidR="002374AD" w:rsidRDefault="002374AD" w:rsidP="008B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dobe Arabic" w:hAnsi="Adobe Arabic" w:cs="Adobe Arabic"/>
        <w:b/>
        <w:bCs/>
        <w:sz w:val="24"/>
        <w:szCs w:val="24"/>
      </w:rPr>
      <w:id w:val="-1037049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CCA65" w14:textId="77777777" w:rsidR="001C67FD" w:rsidRPr="001C67FD" w:rsidRDefault="001C67FD" w:rsidP="001C67FD">
        <w:pPr>
          <w:pStyle w:val="Footer"/>
          <w:jc w:val="center"/>
          <w:rPr>
            <w:rFonts w:ascii="Adobe Arabic" w:hAnsi="Adobe Arabic" w:cs="Adobe Arabic"/>
            <w:b/>
            <w:bCs/>
            <w:sz w:val="24"/>
            <w:szCs w:val="24"/>
          </w:rPr>
        </w:pP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begin"/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instrText xml:space="preserve"> PAGE   \* MERGEFORMAT </w:instrText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separate"/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t>2</w:t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AED68" w14:textId="77777777" w:rsidR="002374AD" w:rsidRDefault="002374AD" w:rsidP="008B5F37">
      <w:pPr>
        <w:spacing w:after="0" w:line="240" w:lineRule="auto"/>
      </w:pPr>
      <w:r>
        <w:separator/>
      </w:r>
    </w:p>
  </w:footnote>
  <w:footnote w:type="continuationSeparator" w:id="0">
    <w:p w14:paraId="6442C1CB" w14:textId="77777777" w:rsidR="002374AD" w:rsidRDefault="002374AD" w:rsidP="008B5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0C9C" w14:textId="77777777" w:rsidR="008B5F37" w:rsidRPr="008B5F37" w:rsidRDefault="008B5F37" w:rsidP="008B5F37">
    <w:pPr>
      <w:pStyle w:val="Header"/>
      <w:bidi/>
      <w:rPr>
        <w:rFonts w:ascii="Adobe Arabic" w:hAnsi="Adobe Arabic" w:cs="Adobe Arabic"/>
        <w:rtl/>
      </w:rPr>
    </w:pPr>
    <w:r w:rsidRPr="008B5F37">
      <w:rPr>
        <w:rFonts w:ascii="Adobe Arabic" w:hAnsi="Adobe Arabic" w:cs="Adobe Arabic"/>
        <w:noProof/>
      </w:rPr>
      <w:drawing>
        <wp:anchor distT="0" distB="0" distL="114300" distR="114300" simplePos="0" relativeHeight="251657216" behindDoc="0" locked="0" layoutInCell="1" allowOverlap="1" wp14:anchorId="3B7A611A" wp14:editId="60EC03B3">
          <wp:simplePos x="0" y="0"/>
          <wp:positionH relativeFrom="column">
            <wp:posOffset>6079490</wp:posOffset>
          </wp:positionH>
          <wp:positionV relativeFrom="paragraph">
            <wp:posOffset>-354965</wp:posOffset>
          </wp:positionV>
          <wp:extent cx="793102" cy="762000"/>
          <wp:effectExtent l="0" t="0" r="7620" b="0"/>
          <wp:wrapNone/>
          <wp:docPr id="4474748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02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5F37">
      <w:rPr>
        <w:rFonts w:ascii="Adobe Arabic" w:hAnsi="Adobe Arabic" w:cs="Adobe Arabic"/>
        <w:rtl/>
      </w:rPr>
      <w:t xml:space="preserve">               </w:t>
    </w:r>
  </w:p>
  <w:p w14:paraId="2B35838E" w14:textId="77777777" w:rsidR="008B5F37" w:rsidRPr="008B5F37" w:rsidRDefault="008B5F37" w:rsidP="008B5F37">
    <w:pPr>
      <w:pStyle w:val="Header"/>
      <w:tabs>
        <w:tab w:val="clear" w:pos="9360"/>
        <w:tab w:val="right" w:pos="10466"/>
      </w:tabs>
      <w:bidi/>
      <w:rPr>
        <w:rFonts w:ascii="Adobe Arabic" w:hAnsi="Adobe Arabic" w:cs="Adobe Arabic"/>
        <w:b/>
        <w:bCs/>
        <w:sz w:val="28"/>
        <w:szCs w:val="28"/>
      </w:rPr>
    </w:pPr>
    <w:r>
      <w:rPr>
        <w:rFonts w:ascii="Adobe Arabic" w:hAnsi="Adobe Arabic" w:cs="Adobe Arabic" w:hint="cs"/>
        <w:b/>
        <w:bCs/>
        <w:sz w:val="28"/>
        <w:szCs w:val="28"/>
        <w:rtl/>
      </w:rPr>
      <w:t xml:space="preserve"> </w:t>
    </w:r>
    <w:r w:rsidRPr="008B5F37">
      <w:rPr>
        <w:rFonts w:ascii="Adobe Arabic" w:hAnsi="Adobe Arabic" w:cs="Adobe Arabic"/>
        <w:b/>
        <w:bCs/>
        <w:sz w:val="28"/>
        <w:szCs w:val="28"/>
        <w:rtl/>
      </w:rPr>
      <w:t xml:space="preserve">               موسسه </w:t>
    </w:r>
    <w:r>
      <w:rPr>
        <w:rFonts w:ascii="Adobe Arabic" w:hAnsi="Adobe Arabic" w:cs="Adobe Arabic" w:hint="cs"/>
        <w:b/>
        <w:bCs/>
        <w:sz w:val="28"/>
        <w:szCs w:val="28"/>
        <w:rtl/>
      </w:rPr>
      <w:t xml:space="preserve">آموزشی تبلیغی الهادی                           </w:t>
    </w:r>
    <w:r>
      <w:rPr>
        <w:rFonts w:ascii="Adobe Arabic" w:hAnsi="Adobe Arabic" w:cs="Adobe Arabic"/>
        <w:b/>
        <w:bCs/>
        <w:sz w:val="28"/>
        <w:szCs w:val="28"/>
        <w:rtl/>
      </w:rPr>
      <w:tab/>
    </w:r>
    <w:r>
      <w:rPr>
        <w:rFonts w:ascii="Adobe Arabic" w:hAnsi="Adobe Arabic" w:cs="Adobe Arabic"/>
        <w:b/>
        <w:bCs/>
        <w:sz w:val="28"/>
        <w:szCs w:val="28"/>
        <w:rtl/>
      </w:rPr>
      <w:tab/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1C67FD">
      <w:rPr>
        <w:rFonts w:ascii="Adobe Arabic" w:hAnsi="Adobe Arabic" w:cs="Adobe Arabic" w:hint="cs"/>
        <w:b/>
        <w:bCs/>
        <w:sz w:val="28"/>
        <w:szCs w:val="28"/>
        <w:rtl/>
      </w:rPr>
      <w:t>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A73"/>
    <w:multiLevelType w:val="multilevel"/>
    <w:tmpl w:val="CE8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07702"/>
    <w:multiLevelType w:val="hybridMultilevel"/>
    <w:tmpl w:val="96EEB876"/>
    <w:lvl w:ilvl="0" w:tplc="8A6E01B6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BD25A38"/>
    <w:multiLevelType w:val="hybridMultilevel"/>
    <w:tmpl w:val="CDD89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80E96"/>
    <w:multiLevelType w:val="multilevel"/>
    <w:tmpl w:val="AA9E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321D2"/>
    <w:multiLevelType w:val="multilevel"/>
    <w:tmpl w:val="4B06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D5E"/>
    <w:multiLevelType w:val="hybridMultilevel"/>
    <w:tmpl w:val="DD70C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78638">
    <w:abstractNumId w:val="1"/>
  </w:num>
  <w:num w:numId="2" w16cid:durableId="384178281">
    <w:abstractNumId w:val="0"/>
    <w:lvlOverride w:ilvl="0">
      <w:startOverride w:val="1"/>
    </w:lvlOverride>
  </w:num>
  <w:num w:numId="3" w16cid:durableId="1353341500">
    <w:abstractNumId w:val="0"/>
    <w:lvlOverride w:ilvl="0"/>
    <w:lvlOverride w:ilvl="1">
      <w:startOverride w:val="1"/>
    </w:lvlOverride>
  </w:num>
  <w:num w:numId="4" w16cid:durableId="55786507">
    <w:abstractNumId w:val="0"/>
    <w:lvlOverride w:ilvl="0"/>
    <w:lvlOverride w:ilvl="1">
      <w:startOverride w:val="1"/>
    </w:lvlOverride>
  </w:num>
  <w:num w:numId="5" w16cid:durableId="1526092738">
    <w:abstractNumId w:val="0"/>
    <w:lvlOverride w:ilvl="0"/>
    <w:lvlOverride w:ilvl="1">
      <w:startOverride w:val="1"/>
    </w:lvlOverride>
  </w:num>
  <w:num w:numId="6" w16cid:durableId="975453214">
    <w:abstractNumId w:val="0"/>
    <w:lvlOverride w:ilvl="0"/>
    <w:lvlOverride w:ilvl="1">
      <w:startOverride w:val="1"/>
    </w:lvlOverride>
  </w:num>
  <w:num w:numId="7" w16cid:durableId="1865437986">
    <w:abstractNumId w:val="4"/>
    <w:lvlOverride w:ilvl="0">
      <w:startOverride w:val="1"/>
    </w:lvlOverride>
  </w:num>
  <w:num w:numId="8" w16cid:durableId="469708553">
    <w:abstractNumId w:val="4"/>
    <w:lvlOverride w:ilvl="0"/>
    <w:lvlOverride w:ilvl="1">
      <w:startOverride w:val="1"/>
    </w:lvlOverride>
  </w:num>
  <w:num w:numId="9" w16cid:durableId="411663872">
    <w:abstractNumId w:val="4"/>
    <w:lvlOverride w:ilvl="0"/>
    <w:lvlOverride w:ilvl="1">
      <w:startOverride w:val="1"/>
    </w:lvlOverride>
  </w:num>
  <w:num w:numId="10" w16cid:durableId="675575840">
    <w:abstractNumId w:val="3"/>
    <w:lvlOverride w:ilvl="0">
      <w:startOverride w:val="1"/>
    </w:lvlOverride>
  </w:num>
  <w:num w:numId="11" w16cid:durableId="50665492">
    <w:abstractNumId w:val="3"/>
    <w:lvlOverride w:ilvl="0"/>
    <w:lvlOverride w:ilvl="1">
      <w:startOverride w:val="1"/>
    </w:lvlOverride>
  </w:num>
  <w:num w:numId="12" w16cid:durableId="2013071043">
    <w:abstractNumId w:val="3"/>
    <w:lvlOverride w:ilvl="0"/>
    <w:lvlOverride w:ilvl="1">
      <w:startOverride w:val="1"/>
    </w:lvlOverride>
  </w:num>
  <w:num w:numId="13" w16cid:durableId="2067296346">
    <w:abstractNumId w:val="5"/>
  </w:num>
  <w:num w:numId="14" w16cid:durableId="148813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A6"/>
    <w:rsid w:val="00007CD1"/>
    <w:rsid w:val="000412C1"/>
    <w:rsid w:val="000771DA"/>
    <w:rsid w:val="00150272"/>
    <w:rsid w:val="001504BD"/>
    <w:rsid w:val="00152609"/>
    <w:rsid w:val="00153974"/>
    <w:rsid w:val="001551DC"/>
    <w:rsid w:val="001A6FC5"/>
    <w:rsid w:val="001C67FD"/>
    <w:rsid w:val="001E12C4"/>
    <w:rsid w:val="00217BCE"/>
    <w:rsid w:val="00224E2B"/>
    <w:rsid w:val="002374AD"/>
    <w:rsid w:val="0024232B"/>
    <w:rsid w:val="002572D8"/>
    <w:rsid w:val="00272D31"/>
    <w:rsid w:val="00295A17"/>
    <w:rsid w:val="002A75E2"/>
    <w:rsid w:val="002C4195"/>
    <w:rsid w:val="002F1BEA"/>
    <w:rsid w:val="003044DA"/>
    <w:rsid w:val="00322FDA"/>
    <w:rsid w:val="00341B89"/>
    <w:rsid w:val="003907EB"/>
    <w:rsid w:val="003A238A"/>
    <w:rsid w:val="003B52AB"/>
    <w:rsid w:val="004207ED"/>
    <w:rsid w:val="00443F6E"/>
    <w:rsid w:val="00493A17"/>
    <w:rsid w:val="004F5263"/>
    <w:rsid w:val="00502B29"/>
    <w:rsid w:val="0055006A"/>
    <w:rsid w:val="0057793C"/>
    <w:rsid w:val="00586916"/>
    <w:rsid w:val="00596AA9"/>
    <w:rsid w:val="005A53F3"/>
    <w:rsid w:val="005C2418"/>
    <w:rsid w:val="005C500E"/>
    <w:rsid w:val="005D171F"/>
    <w:rsid w:val="005D2FAF"/>
    <w:rsid w:val="005E7082"/>
    <w:rsid w:val="005F0DE5"/>
    <w:rsid w:val="006156D6"/>
    <w:rsid w:val="00621618"/>
    <w:rsid w:val="00626E0B"/>
    <w:rsid w:val="00651CE3"/>
    <w:rsid w:val="00655698"/>
    <w:rsid w:val="006B1D8A"/>
    <w:rsid w:val="006D411A"/>
    <w:rsid w:val="006D5F2A"/>
    <w:rsid w:val="006F1A80"/>
    <w:rsid w:val="0071579E"/>
    <w:rsid w:val="00721EE2"/>
    <w:rsid w:val="007550CA"/>
    <w:rsid w:val="007822BF"/>
    <w:rsid w:val="00785FEF"/>
    <w:rsid w:val="007C7664"/>
    <w:rsid w:val="007E11A1"/>
    <w:rsid w:val="007F2989"/>
    <w:rsid w:val="0081045B"/>
    <w:rsid w:val="00811087"/>
    <w:rsid w:val="00814928"/>
    <w:rsid w:val="00817371"/>
    <w:rsid w:val="008578F1"/>
    <w:rsid w:val="008B15D2"/>
    <w:rsid w:val="008B5F37"/>
    <w:rsid w:val="008C3C7F"/>
    <w:rsid w:val="008D1DC7"/>
    <w:rsid w:val="00907FD4"/>
    <w:rsid w:val="009465A0"/>
    <w:rsid w:val="00953622"/>
    <w:rsid w:val="00953D38"/>
    <w:rsid w:val="00975198"/>
    <w:rsid w:val="00977C21"/>
    <w:rsid w:val="009967D4"/>
    <w:rsid w:val="009A30AA"/>
    <w:rsid w:val="009F7D9A"/>
    <w:rsid w:val="00A138C3"/>
    <w:rsid w:val="00A16646"/>
    <w:rsid w:val="00A22DB2"/>
    <w:rsid w:val="00A26DA0"/>
    <w:rsid w:val="00A502FC"/>
    <w:rsid w:val="00A94403"/>
    <w:rsid w:val="00AA4F20"/>
    <w:rsid w:val="00AB7A6B"/>
    <w:rsid w:val="00AE360A"/>
    <w:rsid w:val="00B22F3D"/>
    <w:rsid w:val="00B571FF"/>
    <w:rsid w:val="00B9152C"/>
    <w:rsid w:val="00B9585C"/>
    <w:rsid w:val="00BA24BA"/>
    <w:rsid w:val="00BB5A66"/>
    <w:rsid w:val="00BC362A"/>
    <w:rsid w:val="00BE5157"/>
    <w:rsid w:val="00BF564A"/>
    <w:rsid w:val="00C21830"/>
    <w:rsid w:val="00C31335"/>
    <w:rsid w:val="00C51F2C"/>
    <w:rsid w:val="00C903C7"/>
    <w:rsid w:val="00CB2301"/>
    <w:rsid w:val="00CB259F"/>
    <w:rsid w:val="00CB6A4C"/>
    <w:rsid w:val="00CC3D2B"/>
    <w:rsid w:val="00CE2C9D"/>
    <w:rsid w:val="00D36E89"/>
    <w:rsid w:val="00D47ECC"/>
    <w:rsid w:val="00D51978"/>
    <w:rsid w:val="00D83FA6"/>
    <w:rsid w:val="00DB7332"/>
    <w:rsid w:val="00DC65E3"/>
    <w:rsid w:val="00DF7A39"/>
    <w:rsid w:val="00E50EC9"/>
    <w:rsid w:val="00E73FFC"/>
    <w:rsid w:val="00E8584D"/>
    <w:rsid w:val="00E86910"/>
    <w:rsid w:val="00E9099E"/>
    <w:rsid w:val="00EB122E"/>
    <w:rsid w:val="00F21DBB"/>
    <w:rsid w:val="00F31E68"/>
    <w:rsid w:val="00F45780"/>
    <w:rsid w:val="00F46AF5"/>
    <w:rsid w:val="00F5406E"/>
    <w:rsid w:val="00F62A8E"/>
    <w:rsid w:val="00FA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5117A5D"/>
  <w15:chartTrackingRefBased/>
  <w15:docId w15:val="{876A2957-E8E7-49E4-9A77-32525639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37"/>
  </w:style>
  <w:style w:type="paragraph" w:styleId="Footer">
    <w:name w:val="footer"/>
    <w:basedOn w:val="Normal"/>
    <w:link w:val="Foot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37"/>
  </w:style>
  <w:style w:type="table" w:styleId="TableGrid">
    <w:name w:val="Table Grid"/>
    <w:basedOn w:val="TableNormal"/>
    <w:uiPriority w:val="59"/>
    <w:rsid w:val="008B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2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007C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OneDrive\&#25991;&#26723;\Custom%20Office%20Templates\&#1601;&#1585;&#1605;%20&#1582;&#1575;&#1605;%20&#1576;&#1575;%20&#1604;&#1608;&#1711;&#1608;%20&#1608;%20&#1578;&#1575;&#1585;&#1740;&#158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8CC0B-BCFA-403B-9EA0-46BFF6C4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فرم خام با لوگو و تاریخ</Template>
  <TotalTime>2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SafeeraneHidayat</dc:creator>
  <cp:keywords/>
  <dc:description/>
  <cp:lastModifiedBy>سیدعلی سجادی</cp:lastModifiedBy>
  <cp:revision>2</cp:revision>
  <cp:lastPrinted>2026-02-09T13:09:00Z</cp:lastPrinted>
  <dcterms:created xsi:type="dcterms:W3CDTF">2026-07-22T11:53:00Z</dcterms:created>
  <dcterms:modified xsi:type="dcterms:W3CDTF">2026-07-22T11:53:00Z</dcterms:modified>
</cp:coreProperties>
</file>